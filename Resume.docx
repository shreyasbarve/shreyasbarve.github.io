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453FED79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238FDDE8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2C6BE67" wp14:editId="5ACF6643">
                      <wp:extent cx="2122805" cy="2122805"/>
                      <wp:effectExtent l="19050" t="19050" r="29845" b="2984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6CF1626" id="Oval 2" o:spid="_x0000_s1026" alt="Title: Professional Headshot of Man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" strokecolor="#94b6d2 [3204]" strokeweight="5pt">
                      <v:fill r:id="rId10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6140E386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11656825" w14:textId="5B477DFB" w:rsidR="001B2ABD" w:rsidRDefault="00B80E17" w:rsidP="001B2ABD">
            <w:pPr>
              <w:pStyle w:val="Title"/>
            </w:pPr>
            <w:r>
              <w:t>Shre</w:t>
            </w:r>
            <w:bookmarkStart w:id="0" w:name="_GoBack"/>
            <w:bookmarkEnd w:id="0"/>
            <w:r>
              <w:t>yas Barve</w:t>
            </w:r>
          </w:p>
          <w:p w14:paraId="7A590C75" w14:textId="57750F9F" w:rsidR="001B2ABD" w:rsidRDefault="00B80E17" w:rsidP="001B2ABD">
            <w:pPr>
              <w:pStyle w:val="Subtitle"/>
            </w:pPr>
            <w:r>
              <w:rPr>
                <w:spacing w:val="0"/>
                <w:w w:val="100"/>
              </w:rPr>
              <w:t>Student</w:t>
            </w:r>
          </w:p>
        </w:tc>
      </w:tr>
      <w:tr w:rsidR="001B2ABD" w14:paraId="27811A81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E30B1F1D249048BFACB9B2CCBB8A1CE4"/>
              </w:placeholder>
              <w:temporary/>
              <w:showingPlcHdr/>
              <w15:appearance w15:val="hidden"/>
            </w:sdtPr>
            <w:sdtEndPr/>
            <w:sdtContent>
              <w:p w14:paraId="4086164B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383ABF34" w14:textId="76E846EF" w:rsidR="00CE41B4" w:rsidRDefault="00CE41B4" w:rsidP="00CE41B4">
            <w:pPr>
              <w:rPr>
                <w:lang w:val="en-IN"/>
              </w:rPr>
            </w:pPr>
            <w:r w:rsidRPr="00CE41B4">
              <w:rPr>
                <w:b/>
                <w:bCs/>
                <w:lang w:val="en-IN"/>
              </w:rPr>
              <w:t>Hi I'm Shreyas Barve</w:t>
            </w:r>
            <w:r w:rsidRPr="00CE41B4">
              <w:rPr>
                <w:lang w:val="en-IN"/>
              </w:rPr>
              <w:t> I am a B.E. Computer Science student at Shri Ramdeobaba College of Engineering and Management, N</w:t>
            </w:r>
            <w:r>
              <w:rPr>
                <w:lang w:val="en-IN"/>
              </w:rPr>
              <w:t>a</w:t>
            </w:r>
            <w:r w:rsidRPr="00CE41B4">
              <w:rPr>
                <w:lang w:val="en-IN"/>
              </w:rPr>
              <w:t>gpur.</w:t>
            </w:r>
            <w:r>
              <w:rPr>
                <w:lang w:val="en-IN"/>
              </w:rPr>
              <w:t xml:space="preserve"> </w:t>
            </w:r>
            <w:r w:rsidRPr="00CE41B4">
              <w:rPr>
                <w:b/>
                <w:bCs/>
                <w:lang w:val="en-IN"/>
              </w:rPr>
              <w:t>I am learning Japanese to get a job in Japan</w:t>
            </w:r>
            <w:r>
              <w:rPr>
                <w:b/>
                <w:bCs/>
                <w:lang w:val="en-IN"/>
              </w:rPr>
              <w:t xml:space="preserve">. </w:t>
            </w:r>
            <w:r w:rsidRPr="00CE41B4">
              <w:rPr>
                <w:lang w:val="en-IN"/>
              </w:rPr>
              <w:t>I have been learning Japanese for 1 year. I am good at understanding concepts quickly and like to stay in positive surroundings. I like to explore new places and experience the culture of different people and meet them.</w:t>
            </w:r>
          </w:p>
          <w:p w14:paraId="6305D648" w14:textId="77777777" w:rsidR="00CE41B4" w:rsidRPr="00CE41B4" w:rsidRDefault="00CE41B4" w:rsidP="00CE41B4">
            <w:pPr>
              <w:rPr>
                <w:lang w:val="en-IN"/>
              </w:rPr>
            </w:pPr>
          </w:p>
          <w:p w14:paraId="40C5FEE3" w14:textId="5CBF7330" w:rsidR="00CE41B4" w:rsidRPr="00CE41B4" w:rsidRDefault="00CE41B4" w:rsidP="00CE41B4">
            <w:pPr>
              <w:rPr>
                <w:lang w:val="en-IN"/>
              </w:rPr>
            </w:pPr>
            <w:r w:rsidRPr="00CE41B4">
              <w:rPr>
                <w:b/>
                <w:bCs/>
                <w:lang w:val="en-IN"/>
              </w:rPr>
              <w:t>I was the topper and in ELITE GOLD category of the exam "Introduction to Japanese Language and Culture" held by NPTEL in NOV-2019. The exam conducting institute was IIT Kanpur.</w:t>
            </w:r>
          </w:p>
          <w:p w14:paraId="4F2547B7" w14:textId="51310E80" w:rsidR="00036450" w:rsidRPr="00CE41B4" w:rsidRDefault="00036450" w:rsidP="009260CD">
            <w:pPr>
              <w:rPr>
                <w:lang w:val="en-IN"/>
              </w:rPr>
            </w:pPr>
          </w:p>
          <w:p w14:paraId="643D107E" w14:textId="77777777" w:rsidR="00036450" w:rsidRDefault="00036450" w:rsidP="00036450"/>
          <w:sdt>
            <w:sdtPr>
              <w:id w:val="-1954003311"/>
              <w:placeholder>
                <w:docPart w:val="962AC9CE3D2B4CCFA00AB112F9BF5EF3"/>
              </w:placeholder>
              <w:temporary/>
              <w:showingPlcHdr/>
              <w15:appearance w15:val="hidden"/>
            </w:sdtPr>
            <w:sdtEndPr/>
            <w:sdtContent>
              <w:p w14:paraId="427E2F96" w14:textId="094D21E0" w:rsidR="004D3011" w:rsidRPr="004D3011" w:rsidRDefault="00CB0055" w:rsidP="00CE41B4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67859272"/>
              <w:placeholder>
                <w:docPart w:val="BBF61AB64F884552A9C4D9D82F3883DC"/>
              </w:placeholder>
              <w:temporary/>
              <w:showingPlcHdr/>
              <w15:appearance w15:val="hidden"/>
            </w:sdtPr>
            <w:sdtEndPr/>
            <w:sdtContent>
              <w:p w14:paraId="7DF455F2" w14:textId="77777777" w:rsidR="004D3011" w:rsidRDefault="004D3011" w:rsidP="004D3011">
                <w:r w:rsidRPr="004D3011">
                  <w:t>WEBSITE:</w:t>
                </w:r>
              </w:p>
            </w:sdtContent>
          </w:sdt>
          <w:p w14:paraId="279FD93B" w14:textId="2C13A928" w:rsidR="00CE41B4" w:rsidRPr="00E4381A" w:rsidRDefault="00CE41B4" w:rsidP="00CE41B4">
            <w:pPr>
              <w:rPr>
                <w:rStyle w:val="Hyperlink"/>
              </w:rPr>
            </w:pPr>
            <w:r>
              <w:rPr>
                <w:rStyle w:val="Hyperlink"/>
              </w:rPr>
              <w:t>shreyasbarve</w:t>
            </w:r>
            <w:r>
              <w:rPr>
                <w:rStyle w:val="Hyperlink"/>
              </w:rPr>
              <w:t>.</w:t>
            </w:r>
            <w:r>
              <w:rPr>
                <w:rStyle w:val="Hyperlink"/>
              </w:rPr>
              <w:t>github.io</w:t>
            </w:r>
          </w:p>
          <w:p w14:paraId="7C9E7920" w14:textId="77777777" w:rsidR="004D3011" w:rsidRDefault="004D3011" w:rsidP="004D3011"/>
          <w:sdt>
            <w:sdtPr>
              <w:id w:val="-240260293"/>
              <w:placeholder>
                <w:docPart w:val="EE89ADD25DC84D2EBD841D934DDDE4CA"/>
              </w:placeholder>
              <w:temporary/>
              <w:showingPlcHdr/>
              <w15:appearance w15:val="hidden"/>
            </w:sdtPr>
            <w:sdtEndPr/>
            <w:sdtContent>
              <w:p w14:paraId="6699B8F5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3259846B" w14:textId="476AC12A" w:rsidR="00036450" w:rsidRPr="00E4381A" w:rsidRDefault="00CE41B4" w:rsidP="004D3011">
            <w:pPr>
              <w:rPr>
                <w:rStyle w:val="Hyperlink"/>
              </w:rPr>
            </w:pPr>
            <w:r>
              <w:rPr>
                <w:rStyle w:val="Hyperlink"/>
              </w:rPr>
              <w:t>barvesp@rknec.edu</w:t>
            </w:r>
          </w:p>
          <w:sdt>
            <w:sdtPr>
              <w:id w:val="-1444214663"/>
              <w:placeholder>
                <w:docPart w:val="DFDEFF639E9C4598BD378A096826AEDC"/>
              </w:placeholder>
              <w:temporary/>
              <w:showingPlcHdr/>
              <w15:appearance w15:val="hidden"/>
            </w:sdtPr>
            <w:sdtEndPr/>
            <w:sdtContent>
              <w:p w14:paraId="2F39C88D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56CF8E3B" w14:textId="1B9EA87B" w:rsidR="004D3011" w:rsidRDefault="00CE41B4" w:rsidP="004D3011">
            <w:r>
              <w:t>Coding</w:t>
            </w:r>
          </w:p>
          <w:p w14:paraId="30B23819" w14:textId="77777777" w:rsidR="00CE41B4" w:rsidRDefault="00CE41B4" w:rsidP="004D3011"/>
          <w:p w14:paraId="7390526F" w14:textId="66851C61" w:rsidR="004D3011" w:rsidRDefault="00CE41B4" w:rsidP="004D3011">
            <w:r>
              <w:t>Watching Anime</w:t>
            </w:r>
          </w:p>
          <w:p w14:paraId="41AE6537" w14:textId="3473277B" w:rsidR="00CE41B4" w:rsidRDefault="00CE41B4" w:rsidP="004D3011"/>
          <w:p w14:paraId="02B766D6" w14:textId="004FA99D" w:rsidR="004D3011" w:rsidRDefault="00CE41B4" w:rsidP="004D3011">
            <w:r>
              <w:t>Exploring new Tech</w:t>
            </w:r>
          </w:p>
          <w:p w14:paraId="0B2A9C4B" w14:textId="77777777" w:rsidR="00CE41B4" w:rsidRDefault="00CE41B4" w:rsidP="004D3011"/>
          <w:p w14:paraId="50F0D29E" w14:textId="06D61E6D" w:rsidR="004D3011" w:rsidRPr="004D3011" w:rsidRDefault="00CE41B4" w:rsidP="004D3011">
            <w:r>
              <w:t>Watching Japanese vlogs</w:t>
            </w:r>
          </w:p>
        </w:tc>
        <w:tc>
          <w:tcPr>
            <w:tcW w:w="720" w:type="dxa"/>
          </w:tcPr>
          <w:p w14:paraId="41CCDE0E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899035B34202487B90F92F6D49514129"/>
              </w:placeholder>
              <w:temporary/>
              <w:showingPlcHdr/>
              <w15:appearance w15:val="hidden"/>
            </w:sdtPr>
            <w:sdtEndPr/>
            <w:sdtContent>
              <w:p w14:paraId="6B6F83B8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301D125F" w14:textId="6ED5B1E9" w:rsidR="00036450" w:rsidRPr="00036450" w:rsidRDefault="00B80E17" w:rsidP="00B359E4">
            <w:pPr>
              <w:pStyle w:val="Heading4"/>
            </w:pPr>
            <w:r>
              <w:t>Shri Ramdeobaba College of Engineering and Management</w:t>
            </w:r>
          </w:p>
          <w:p w14:paraId="665688F9" w14:textId="00A46AFD" w:rsidR="00036450" w:rsidRPr="00B359E4" w:rsidRDefault="00B80E17" w:rsidP="00B359E4">
            <w:pPr>
              <w:pStyle w:val="Date"/>
            </w:pPr>
            <w:r>
              <w:t>2018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2022</w:t>
            </w:r>
          </w:p>
          <w:p w14:paraId="20D196B8" w14:textId="358C3842" w:rsidR="004D3011" w:rsidRDefault="0074454D" w:rsidP="00036450">
            <w:r>
              <w:t>CGPA (till SEM 3): 8.86</w:t>
            </w:r>
          </w:p>
          <w:p w14:paraId="238FD7A7" w14:textId="77777777" w:rsidR="00036450" w:rsidRDefault="00036450" w:rsidP="00036450"/>
          <w:p w14:paraId="6050EE18" w14:textId="6A0B209E" w:rsidR="00036450" w:rsidRPr="00B359E4" w:rsidRDefault="00B80E17" w:rsidP="00B359E4">
            <w:pPr>
              <w:pStyle w:val="Heading4"/>
            </w:pPr>
            <w:r>
              <w:t>Yashoda Higher Secondary School</w:t>
            </w:r>
          </w:p>
          <w:p w14:paraId="1BCAF30D" w14:textId="414BCBE6" w:rsidR="00036450" w:rsidRPr="00B359E4" w:rsidRDefault="00B80E17" w:rsidP="00B359E4">
            <w:pPr>
              <w:pStyle w:val="Date"/>
            </w:pPr>
            <w:r>
              <w:t>2016</w:t>
            </w:r>
            <w:r w:rsidR="00036450" w:rsidRPr="00B359E4">
              <w:t xml:space="preserve"> - </w:t>
            </w:r>
            <w:r>
              <w:t>2018</w:t>
            </w:r>
          </w:p>
          <w:p w14:paraId="32D443A0" w14:textId="0757A329" w:rsidR="00B80E17" w:rsidRDefault="00B80E17" w:rsidP="00036450">
            <w:proofErr w:type="gramStart"/>
            <w:r>
              <w:t>SSC :</w:t>
            </w:r>
            <w:proofErr w:type="gramEnd"/>
            <w:r>
              <w:t xml:space="preserve"> 86.67%</w:t>
            </w:r>
          </w:p>
          <w:sdt>
            <w:sdtPr>
              <w:id w:val="1001553383"/>
              <w:placeholder>
                <w:docPart w:val="16D6335858BA4DEBA3DD5FC25AE5772B"/>
              </w:placeholder>
              <w:temporary/>
              <w:showingPlcHdr/>
              <w15:appearance w15:val="hidden"/>
            </w:sdtPr>
            <w:sdtEndPr/>
            <w:sdtContent>
              <w:p w14:paraId="1209A0D9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166C5AC9" w14:textId="76836FFB" w:rsidR="00036450" w:rsidRDefault="0074454D" w:rsidP="00B359E4">
            <w:pPr>
              <w:pStyle w:val="Heading4"/>
              <w:rPr>
                <w:bCs/>
              </w:rPr>
            </w:pPr>
            <w:r>
              <w:t>Yugen Education Foundation</w:t>
            </w:r>
            <w:r w:rsidR="00CE41B4">
              <w:t xml:space="preserve"> -</w:t>
            </w:r>
            <w:r w:rsidR="00036450">
              <w:t xml:space="preserve"> </w:t>
            </w:r>
            <w:r>
              <w:t>Content Developer</w:t>
            </w:r>
          </w:p>
          <w:p w14:paraId="55E37C1A" w14:textId="0362AD20" w:rsidR="00036450" w:rsidRPr="00036450" w:rsidRDefault="0074454D" w:rsidP="00B359E4">
            <w:pPr>
              <w:pStyle w:val="Date"/>
            </w:pPr>
            <w:r>
              <w:t xml:space="preserve">Sep 2019 </w:t>
            </w:r>
            <w:r w:rsidR="00036450" w:rsidRPr="00036450">
              <w:t>–</w:t>
            </w:r>
            <w:r>
              <w:t xml:space="preserve"> Dec</w:t>
            </w:r>
            <w:r w:rsidR="00860CFB">
              <w:t xml:space="preserve"> </w:t>
            </w:r>
            <w:r>
              <w:t>2019</w:t>
            </w:r>
          </w:p>
          <w:p w14:paraId="630DD0CF" w14:textId="45F927A8" w:rsidR="004D3011" w:rsidRDefault="0074454D" w:rsidP="00CE41B4">
            <w:r>
              <w:t>I was supposed to shorten the given content, check for spelling and grammar errors</w:t>
            </w:r>
            <w:r w:rsidR="00CE41B4">
              <w:t>.</w:t>
            </w:r>
          </w:p>
          <w:p w14:paraId="02731F11" w14:textId="77777777" w:rsidR="00860CFB" w:rsidRDefault="00860CFB" w:rsidP="00CE41B4"/>
          <w:p w14:paraId="1D2ADF28" w14:textId="0212BB9B" w:rsidR="00860CFB" w:rsidRDefault="00860CFB" w:rsidP="00860CFB">
            <w:pPr>
              <w:pStyle w:val="Heading4"/>
              <w:rPr>
                <w:bCs/>
              </w:rPr>
            </w:pPr>
            <w:r>
              <w:t>Bala</w:t>
            </w:r>
            <w:r w:rsidR="004A12CD">
              <w:t xml:space="preserve"> </w:t>
            </w:r>
            <w:r>
              <w:t>Jana</w:t>
            </w:r>
            <w:r w:rsidR="001801EA">
              <w:t>a</w:t>
            </w:r>
            <w:r>
              <w:t>graha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Social Service</w:t>
            </w:r>
          </w:p>
          <w:p w14:paraId="10BFCA5D" w14:textId="47EDA869" w:rsidR="00860CFB" w:rsidRPr="00036450" w:rsidRDefault="00860CFB" w:rsidP="00860CFB">
            <w:pPr>
              <w:pStyle w:val="Date"/>
            </w:pPr>
            <w:r>
              <w:t>Jul</w:t>
            </w:r>
            <w:r>
              <w:t xml:space="preserve"> </w:t>
            </w:r>
            <w:r>
              <w:t>2012</w:t>
            </w:r>
            <w:r>
              <w:t xml:space="preserve"> </w:t>
            </w:r>
            <w:r w:rsidRPr="00036450">
              <w:t>–</w:t>
            </w:r>
            <w:r>
              <w:t xml:space="preserve"> </w:t>
            </w:r>
            <w:r>
              <w:t xml:space="preserve">Aug </w:t>
            </w:r>
            <w:r>
              <w:t>201</w:t>
            </w:r>
            <w:r>
              <w:t>4</w:t>
            </w:r>
          </w:p>
          <w:p w14:paraId="2B2DF55E" w14:textId="084F4911" w:rsidR="00860CFB" w:rsidRPr="00CE41B4" w:rsidRDefault="00FB7C9A" w:rsidP="00860CFB">
            <w:r>
              <w:t xml:space="preserve">We were a team of 5 people. We were creating social awareness by going to houses of people. We also </w:t>
            </w:r>
            <w:r w:rsidR="00104BFD">
              <w:t>demonstrated how the roads can be made safer. A case study was taken up of a road of locality near school</w:t>
            </w:r>
          </w:p>
          <w:p w14:paraId="24108226" w14:textId="77777777" w:rsidR="004D3011" w:rsidRDefault="004D3011" w:rsidP="00036450"/>
          <w:sdt>
            <w:sdtPr>
              <w:id w:val="1669594239"/>
              <w:placeholder>
                <w:docPart w:val="DB62B1AB12B54BCBBE7948A15288B401"/>
              </w:placeholder>
              <w:temporary/>
              <w:showingPlcHdr/>
              <w15:appearance w15:val="hidden"/>
            </w:sdtPr>
            <w:sdtEndPr/>
            <w:sdtContent>
              <w:p w14:paraId="285DA354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2B4F97D9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452A9E9E" wp14:editId="7516B3D2">
                  <wp:extent cx="375666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14:paraId="1EE282F5" w14:textId="77777777" w:rsidR="0043117B" w:rsidRDefault="000C6008" w:rsidP="000C45FF">
      <w:pPr>
        <w:tabs>
          <w:tab w:val="left" w:pos="990"/>
        </w:tabs>
      </w:pPr>
    </w:p>
    <w:sectPr w:rsidR="0043117B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4478E2" w14:textId="77777777" w:rsidR="000C6008" w:rsidRDefault="000C6008" w:rsidP="000C45FF">
      <w:r>
        <w:separator/>
      </w:r>
    </w:p>
  </w:endnote>
  <w:endnote w:type="continuationSeparator" w:id="0">
    <w:p w14:paraId="60AAC25A" w14:textId="77777777" w:rsidR="000C6008" w:rsidRDefault="000C600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1323D" w14:textId="77777777" w:rsidR="000C6008" w:rsidRDefault="000C6008" w:rsidP="000C45FF">
      <w:r>
        <w:separator/>
      </w:r>
    </w:p>
  </w:footnote>
  <w:footnote w:type="continuationSeparator" w:id="0">
    <w:p w14:paraId="5A8F7E12" w14:textId="77777777" w:rsidR="000C6008" w:rsidRDefault="000C600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CDA35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89011BC" wp14:editId="2A054FD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77"/>
    <w:rsid w:val="00036450"/>
    <w:rsid w:val="00094499"/>
    <w:rsid w:val="000C45FF"/>
    <w:rsid w:val="000C6008"/>
    <w:rsid w:val="000E3FD1"/>
    <w:rsid w:val="00104BFD"/>
    <w:rsid w:val="00112054"/>
    <w:rsid w:val="001525E1"/>
    <w:rsid w:val="001801EA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A12CD"/>
    <w:rsid w:val="004C63E4"/>
    <w:rsid w:val="004D3011"/>
    <w:rsid w:val="005262AC"/>
    <w:rsid w:val="005E39D5"/>
    <w:rsid w:val="00600670"/>
    <w:rsid w:val="0062123A"/>
    <w:rsid w:val="00631577"/>
    <w:rsid w:val="00646E75"/>
    <w:rsid w:val="006771D0"/>
    <w:rsid w:val="006F4C76"/>
    <w:rsid w:val="007145EE"/>
    <w:rsid w:val="00715FCB"/>
    <w:rsid w:val="00743101"/>
    <w:rsid w:val="0074454D"/>
    <w:rsid w:val="007775E1"/>
    <w:rsid w:val="007867A0"/>
    <w:rsid w:val="007927F5"/>
    <w:rsid w:val="00802CA0"/>
    <w:rsid w:val="00860CFB"/>
    <w:rsid w:val="009260CD"/>
    <w:rsid w:val="00952C25"/>
    <w:rsid w:val="00A2118D"/>
    <w:rsid w:val="00AD76E2"/>
    <w:rsid w:val="00B20152"/>
    <w:rsid w:val="00B359E4"/>
    <w:rsid w:val="00B57D98"/>
    <w:rsid w:val="00B70850"/>
    <w:rsid w:val="00B80E17"/>
    <w:rsid w:val="00C066B6"/>
    <w:rsid w:val="00C37BA1"/>
    <w:rsid w:val="00C4674C"/>
    <w:rsid w:val="00C506CF"/>
    <w:rsid w:val="00C72BED"/>
    <w:rsid w:val="00C9578B"/>
    <w:rsid w:val="00CB0055"/>
    <w:rsid w:val="00CE41B4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  <w:rsid w:val="00FB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1FF67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NormalWeb">
    <w:name w:val="Normal (Web)"/>
    <w:basedOn w:val="Normal"/>
    <w:uiPriority w:val="99"/>
    <w:semiHidden/>
    <w:unhideWhenUsed/>
    <w:rsid w:val="00CE41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0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as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CSS</c:v>
                </c:pt>
                <c:pt idx="1">
                  <c:v>HTML5</c:v>
                </c:pt>
                <c:pt idx="2">
                  <c:v>JavaScript</c:v>
                </c:pt>
                <c:pt idx="3">
                  <c:v>Java</c:v>
                </c:pt>
                <c:pt idx="4">
                  <c:v>C</c:v>
                </c:pt>
                <c:pt idx="5">
                  <c:v>Python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0.98</c:v>
                </c:pt>
                <c:pt idx="1">
                  <c:v>0.94</c:v>
                </c:pt>
                <c:pt idx="2">
                  <c:v>0.84</c:v>
                </c:pt>
                <c:pt idx="3">
                  <c:v>0.5</c:v>
                </c:pt>
                <c:pt idx="4">
                  <c:v>0.7</c:v>
                </c:pt>
                <c:pt idx="5">
                  <c:v>0.89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30B1F1D249048BFACB9B2CCBB8A1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58919-69DC-4BEF-87A6-8567BA2114E8}"/>
      </w:docPartPr>
      <w:docPartBody>
        <w:p w:rsidR="00251F0E" w:rsidRDefault="00B456A3">
          <w:pPr>
            <w:pStyle w:val="E30B1F1D249048BFACB9B2CCBB8A1CE4"/>
          </w:pPr>
          <w:r w:rsidRPr="00D5459D">
            <w:t>Profile</w:t>
          </w:r>
        </w:p>
      </w:docPartBody>
    </w:docPart>
    <w:docPart>
      <w:docPartPr>
        <w:name w:val="962AC9CE3D2B4CCFA00AB112F9BF5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AB434-6D34-4FE5-B008-99F9FFA1830D}"/>
      </w:docPartPr>
      <w:docPartBody>
        <w:p w:rsidR="00251F0E" w:rsidRDefault="00B456A3">
          <w:pPr>
            <w:pStyle w:val="962AC9CE3D2B4CCFA00AB112F9BF5EF3"/>
          </w:pPr>
          <w:r w:rsidRPr="00CB0055">
            <w:t>Contact</w:t>
          </w:r>
        </w:p>
      </w:docPartBody>
    </w:docPart>
    <w:docPart>
      <w:docPartPr>
        <w:name w:val="BBF61AB64F884552A9C4D9D82F388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66896-090A-4179-AD8A-9974C236862A}"/>
      </w:docPartPr>
      <w:docPartBody>
        <w:p w:rsidR="00251F0E" w:rsidRDefault="00B456A3">
          <w:pPr>
            <w:pStyle w:val="BBF61AB64F884552A9C4D9D82F3883DC"/>
          </w:pPr>
          <w:r w:rsidRPr="004D3011">
            <w:t>WEBSITE:</w:t>
          </w:r>
        </w:p>
      </w:docPartBody>
    </w:docPart>
    <w:docPart>
      <w:docPartPr>
        <w:name w:val="EE89ADD25DC84D2EBD841D934DDDE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DD649-8BA4-4BC9-832A-008E346D5230}"/>
      </w:docPartPr>
      <w:docPartBody>
        <w:p w:rsidR="00251F0E" w:rsidRDefault="00B456A3">
          <w:pPr>
            <w:pStyle w:val="EE89ADD25DC84D2EBD841D934DDDE4CA"/>
          </w:pPr>
          <w:r w:rsidRPr="004D3011">
            <w:t>EMAIL:</w:t>
          </w:r>
        </w:p>
      </w:docPartBody>
    </w:docPart>
    <w:docPart>
      <w:docPartPr>
        <w:name w:val="DFDEFF639E9C4598BD378A096826A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EA3EA-46CF-48BA-A3BA-430963C0D7CE}"/>
      </w:docPartPr>
      <w:docPartBody>
        <w:p w:rsidR="00251F0E" w:rsidRDefault="00B456A3">
          <w:pPr>
            <w:pStyle w:val="DFDEFF639E9C4598BD378A096826AEDC"/>
          </w:pPr>
          <w:r w:rsidRPr="00CB0055">
            <w:t>Hobbies</w:t>
          </w:r>
        </w:p>
      </w:docPartBody>
    </w:docPart>
    <w:docPart>
      <w:docPartPr>
        <w:name w:val="899035B34202487B90F92F6D49514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209F9-39BA-4027-B390-5E9A2F70A8C3}"/>
      </w:docPartPr>
      <w:docPartBody>
        <w:p w:rsidR="00251F0E" w:rsidRDefault="00B456A3">
          <w:pPr>
            <w:pStyle w:val="899035B34202487B90F92F6D49514129"/>
          </w:pPr>
          <w:r w:rsidRPr="00036450">
            <w:t>EDUCATION</w:t>
          </w:r>
        </w:p>
      </w:docPartBody>
    </w:docPart>
    <w:docPart>
      <w:docPartPr>
        <w:name w:val="16D6335858BA4DEBA3DD5FC25AE57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261F5-0BA6-4ED3-80A6-BDE905C30047}"/>
      </w:docPartPr>
      <w:docPartBody>
        <w:p w:rsidR="00251F0E" w:rsidRDefault="00B456A3">
          <w:pPr>
            <w:pStyle w:val="16D6335858BA4DEBA3DD5FC25AE5772B"/>
          </w:pPr>
          <w:r w:rsidRPr="00036450">
            <w:t>WORK EXPERIENCE</w:t>
          </w:r>
        </w:p>
      </w:docPartBody>
    </w:docPart>
    <w:docPart>
      <w:docPartPr>
        <w:name w:val="DB62B1AB12B54BCBBE7948A15288B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7D2E2-0570-4450-A37C-DA182B11889C}"/>
      </w:docPartPr>
      <w:docPartBody>
        <w:p w:rsidR="00251F0E" w:rsidRDefault="00B456A3">
          <w:pPr>
            <w:pStyle w:val="DB62B1AB12B54BCBBE7948A15288B401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A3"/>
    <w:rsid w:val="00251F0E"/>
    <w:rsid w:val="00B456A3"/>
    <w:rsid w:val="00EE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DDA421AACE4D26A56F2CC86136118B">
    <w:name w:val="65DDA421AACE4D26A56F2CC86136118B"/>
  </w:style>
  <w:style w:type="paragraph" w:customStyle="1" w:styleId="0D6BFDA59FB443E8A0598E86B362971B">
    <w:name w:val="0D6BFDA59FB443E8A0598E86B362971B"/>
  </w:style>
  <w:style w:type="paragraph" w:customStyle="1" w:styleId="E30B1F1D249048BFACB9B2CCBB8A1CE4">
    <w:name w:val="E30B1F1D249048BFACB9B2CCBB8A1CE4"/>
  </w:style>
  <w:style w:type="paragraph" w:customStyle="1" w:styleId="93C680B28FAA4332A4EEC0FCB06935D4">
    <w:name w:val="93C680B28FAA4332A4EEC0FCB06935D4"/>
  </w:style>
  <w:style w:type="paragraph" w:customStyle="1" w:styleId="962AC9CE3D2B4CCFA00AB112F9BF5EF3">
    <w:name w:val="962AC9CE3D2B4CCFA00AB112F9BF5EF3"/>
  </w:style>
  <w:style w:type="paragraph" w:customStyle="1" w:styleId="42E2D304AE1C44D1A905A1C6F42C9345">
    <w:name w:val="42E2D304AE1C44D1A905A1C6F42C9345"/>
  </w:style>
  <w:style w:type="paragraph" w:customStyle="1" w:styleId="9A6D359CE40048209141C4C50996F7FA">
    <w:name w:val="9A6D359CE40048209141C4C50996F7FA"/>
  </w:style>
  <w:style w:type="paragraph" w:customStyle="1" w:styleId="BBF61AB64F884552A9C4D9D82F3883DC">
    <w:name w:val="BBF61AB64F884552A9C4D9D82F3883DC"/>
  </w:style>
  <w:style w:type="paragraph" w:customStyle="1" w:styleId="8EFFE2E13BDD47D39BFCF4A2A7EB9FB4">
    <w:name w:val="8EFFE2E13BDD47D39BFCF4A2A7EB9FB4"/>
  </w:style>
  <w:style w:type="paragraph" w:customStyle="1" w:styleId="EE89ADD25DC84D2EBD841D934DDDE4CA">
    <w:name w:val="EE89ADD25DC84D2EBD841D934DDDE4CA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8FE6FB9B9150446A81C1003B17E81B8B">
    <w:name w:val="8FE6FB9B9150446A81C1003B17E81B8B"/>
  </w:style>
  <w:style w:type="paragraph" w:customStyle="1" w:styleId="DFDEFF639E9C4598BD378A096826AEDC">
    <w:name w:val="DFDEFF639E9C4598BD378A096826AEDC"/>
  </w:style>
  <w:style w:type="paragraph" w:customStyle="1" w:styleId="F9216365E6B14716AA23CC560098B30D">
    <w:name w:val="F9216365E6B14716AA23CC560098B30D"/>
  </w:style>
  <w:style w:type="paragraph" w:customStyle="1" w:styleId="23E0493FAC6A43EB9E83FA4AD2DE480A">
    <w:name w:val="23E0493FAC6A43EB9E83FA4AD2DE480A"/>
  </w:style>
  <w:style w:type="paragraph" w:customStyle="1" w:styleId="FBBD1A6E10AF4249B09197E43C117DD9">
    <w:name w:val="FBBD1A6E10AF4249B09197E43C117DD9"/>
  </w:style>
  <w:style w:type="paragraph" w:customStyle="1" w:styleId="C73BEB67AC37407D8437CA89191C7EBE">
    <w:name w:val="C73BEB67AC37407D8437CA89191C7EBE"/>
  </w:style>
  <w:style w:type="paragraph" w:customStyle="1" w:styleId="899035B34202487B90F92F6D49514129">
    <w:name w:val="899035B34202487B90F92F6D49514129"/>
  </w:style>
  <w:style w:type="paragraph" w:customStyle="1" w:styleId="76ACE96EC5534FFEB68EE80772B549C9">
    <w:name w:val="76ACE96EC5534FFEB68EE80772B549C9"/>
  </w:style>
  <w:style w:type="paragraph" w:customStyle="1" w:styleId="8DB4F259B3D34CC9BE90F7E40511F7FD">
    <w:name w:val="8DB4F259B3D34CC9BE90F7E40511F7FD"/>
  </w:style>
  <w:style w:type="paragraph" w:customStyle="1" w:styleId="A20B9B69FF614E43964FCDD91A5C09F7">
    <w:name w:val="A20B9B69FF614E43964FCDD91A5C09F7"/>
  </w:style>
  <w:style w:type="paragraph" w:customStyle="1" w:styleId="11D1F5E6E95640D58C53A0FE47C54F1D">
    <w:name w:val="11D1F5E6E95640D58C53A0FE47C54F1D"/>
  </w:style>
  <w:style w:type="paragraph" w:customStyle="1" w:styleId="B87DBB3D11D44281BBBD86B29BDBD10D">
    <w:name w:val="B87DBB3D11D44281BBBD86B29BDBD10D"/>
  </w:style>
  <w:style w:type="paragraph" w:customStyle="1" w:styleId="E2532EE0E31B42CCABC84656F1FB7A71">
    <w:name w:val="E2532EE0E31B42CCABC84656F1FB7A71"/>
  </w:style>
  <w:style w:type="paragraph" w:customStyle="1" w:styleId="5FCCDE633F8A4AAF94252B4D42FD12EE">
    <w:name w:val="5FCCDE633F8A4AAF94252B4D42FD12EE"/>
  </w:style>
  <w:style w:type="paragraph" w:customStyle="1" w:styleId="16D6335858BA4DEBA3DD5FC25AE5772B">
    <w:name w:val="16D6335858BA4DEBA3DD5FC25AE5772B"/>
  </w:style>
  <w:style w:type="paragraph" w:customStyle="1" w:styleId="8B7BEAD48449464186813634B283DB7A">
    <w:name w:val="8B7BEAD48449464186813634B283DB7A"/>
  </w:style>
  <w:style w:type="paragraph" w:customStyle="1" w:styleId="30F5D01204174CD1A1E62AB5929E697A">
    <w:name w:val="30F5D01204174CD1A1E62AB5929E697A"/>
  </w:style>
  <w:style w:type="paragraph" w:customStyle="1" w:styleId="2F139069BFC44B73B1B01E0F5D606164">
    <w:name w:val="2F139069BFC44B73B1B01E0F5D606164"/>
  </w:style>
  <w:style w:type="paragraph" w:customStyle="1" w:styleId="D9065E004C5C4F429AA9DABC7E2ED587">
    <w:name w:val="D9065E004C5C4F429AA9DABC7E2ED587"/>
  </w:style>
  <w:style w:type="paragraph" w:customStyle="1" w:styleId="8DF5FA5EC3234DBBA6EAEB0D66B2076F">
    <w:name w:val="8DF5FA5EC3234DBBA6EAEB0D66B2076F"/>
  </w:style>
  <w:style w:type="paragraph" w:customStyle="1" w:styleId="80493D96AAB842489170476EB2FB3BE4">
    <w:name w:val="80493D96AAB842489170476EB2FB3BE4"/>
  </w:style>
  <w:style w:type="paragraph" w:customStyle="1" w:styleId="D448C60525CF4D1D879CF0A6296AADE2">
    <w:name w:val="D448C60525CF4D1D879CF0A6296AADE2"/>
  </w:style>
  <w:style w:type="paragraph" w:customStyle="1" w:styleId="41D12D8D674B478E910F08E525B6FE71">
    <w:name w:val="41D12D8D674B478E910F08E525B6FE71"/>
  </w:style>
  <w:style w:type="paragraph" w:customStyle="1" w:styleId="DCD8B73BEB2B45619BF8C4A15EB47E41">
    <w:name w:val="DCD8B73BEB2B45619BF8C4A15EB47E41"/>
  </w:style>
  <w:style w:type="paragraph" w:customStyle="1" w:styleId="997A7669AAB14AEE89BB6E0FAD5FC6D6">
    <w:name w:val="997A7669AAB14AEE89BB6E0FAD5FC6D6"/>
  </w:style>
  <w:style w:type="paragraph" w:customStyle="1" w:styleId="E208E53DE29141D5B47DBB2B58824E87">
    <w:name w:val="E208E53DE29141D5B47DBB2B58824E87"/>
  </w:style>
  <w:style w:type="paragraph" w:customStyle="1" w:styleId="79089BB1026144DAB2E2F181BFB198BD">
    <w:name w:val="79089BB1026144DAB2E2F181BFB198BD"/>
  </w:style>
  <w:style w:type="paragraph" w:customStyle="1" w:styleId="EFF70302D2254FE78757D0A346F96C8F">
    <w:name w:val="EFF70302D2254FE78757D0A346F96C8F"/>
  </w:style>
  <w:style w:type="paragraph" w:customStyle="1" w:styleId="0E72198933904FF780246CDC5F609B08">
    <w:name w:val="0E72198933904FF780246CDC5F609B08"/>
  </w:style>
  <w:style w:type="paragraph" w:customStyle="1" w:styleId="7D0E3E38ABAD4D2FB1B195E9792E82FE">
    <w:name w:val="7D0E3E38ABAD4D2FB1B195E9792E82FE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/>
    </w:rPr>
  </w:style>
  <w:style w:type="paragraph" w:customStyle="1" w:styleId="DB62B1AB12B54BCBBE7948A15288B401">
    <w:name w:val="DB62B1AB12B54BCBBE7948A15288B4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2020-02-27T17:31:00Z</dcterms:created>
  <dcterms:modified xsi:type="dcterms:W3CDTF">2020-02-27T17:48:00Z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